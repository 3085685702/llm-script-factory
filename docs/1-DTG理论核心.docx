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88AD7">
      <w:pPr>
        <w:pStyle w:val="2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DTG核心理论</w:t>
      </w:r>
    </w:p>
    <w:p w14:paraId="4D03836F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DTG叙事理论</w:t>
      </w:r>
      <w:r>
        <w:rPr>
          <w:rFonts w:hint="eastAsia"/>
          <w:lang w:val="en-US" w:eastAsia="zh-CN"/>
        </w:rPr>
        <w:t xml:space="preserve"> 总述</w:t>
      </w:r>
    </w:p>
    <w:p w14:paraId="5B860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DTG叙事理论是一套用于解构、分析和创作商业类型叙事（尤其是短剧、网络小说等）的结构化模型。该理论认为，一个成功的商业故事核心在于其提供精准的情绪价值，而这一切源于一个高度自洽的内部引擎。</w:t>
      </w:r>
    </w:p>
    <w:p w14:paraId="252F95A9">
      <w:pPr>
        <w:rPr>
          <w:rFonts w:hint="default"/>
          <w:lang w:val="en-US" w:eastAsia="zh-CN"/>
        </w:rPr>
      </w:pPr>
    </w:p>
    <w:p w14:paraId="6F9600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该理论将叙事简化为三个核心变量：</w:t>
      </w:r>
    </w:p>
    <w:p w14:paraId="5D338CF0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(Distance) - 关系与场合：定义了故事的初始格局，是矛盾的静态土壤。</w:t>
      </w:r>
    </w:p>
    <w:p w14:paraId="6FA45057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 (Trigger) - 触发器：打破了初始格局，是矛盾的动态引爆点。</w:t>
      </w:r>
    </w:p>
    <w:p w14:paraId="41EDC9C7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 (Goldfinger) - 金手指：颠覆性格局，是矛盾的终极解决器。</w:t>
      </w:r>
    </w:p>
    <w:p w14:paraId="146B700F">
      <w:pPr>
        <w:rPr>
          <w:rFonts w:hint="default"/>
          <w:lang w:val="en-US" w:eastAsia="zh-CN"/>
        </w:rPr>
      </w:pPr>
    </w:p>
    <w:p w14:paraId="5D06C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其核心思想是 “三点一线” ，即D和T必须共同精准定义一个核心矛盾，而G必须是对此矛盾最直接、最彻底、最富戏剧性的解决方案。DTG理论不仅适用于宏观的故事架构（时序模型），也适用于微观的营销物料生成（瞬时模型），为创作者提供了一套从灵感到落地的完整“叙事工程学”工具。</w:t>
      </w:r>
    </w:p>
    <w:p w14:paraId="049E94FB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(Distance) - 关系与场合 详述</w:t>
      </w:r>
    </w:p>
    <w:p w14:paraId="62CBA2F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（Distance）</w:t>
      </w:r>
      <w:r>
        <w:rPr>
          <w:rFonts w:hint="default"/>
          <w:lang w:val="en-US" w:eastAsia="zh-CN"/>
        </w:rPr>
        <w:t>即关系与场合</w:t>
      </w:r>
      <w:r>
        <w:rPr>
          <w:rFonts w:hint="eastAsia"/>
          <w:lang w:val="en-US" w:eastAsia="zh-CN"/>
        </w:rPr>
        <w:t>，为何这么定义？</w:t>
      </w:r>
    </w:p>
    <w:p w14:paraId="4EEEC8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显而易见，人物之间的关系以及所处的环境决定了人物之间的距离（无论是物理空间距离，还是社交关系距离，越近的距离矛盾也就越具有代入感，也就越尖锐）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它</w:t>
      </w:r>
      <w:r>
        <w:rPr>
          <w:rFonts w:hint="default"/>
          <w:lang w:val="en-US" w:eastAsia="zh-CN"/>
        </w:rPr>
        <w:t>是叙事发生的初始舞台与权力结构，它定义了人物所处的“磁场”和“重力环境”。</w:t>
      </w:r>
    </w:p>
    <w:p w14:paraId="14A6C8C2">
      <w:pPr>
        <w:rPr>
          <w:rFonts w:hint="default"/>
          <w:lang w:val="en-US" w:eastAsia="zh-CN"/>
        </w:rPr>
      </w:pPr>
    </w:p>
    <w:p w14:paraId="5275E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本质：D是静态的、结构性的困境。它不描述一个具体事件，而是描述一种持续存在的状态或规则。这种状态天然地蕴含着不公、压抑或冲突的潜能。</w:t>
      </w:r>
    </w:p>
    <w:p w14:paraId="7A7CB59B">
      <w:pPr>
        <w:rPr>
          <w:rFonts w:hint="default"/>
          <w:lang w:val="en-US" w:eastAsia="zh-CN"/>
        </w:rPr>
      </w:pPr>
    </w:p>
    <w:p w14:paraId="51D0CE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核心作用：</w:t>
      </w:r>
    </w:p>
    <w:p w14:paraId="66B17078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建立共情：通过描绘一个观众熟悉或能瞬间理解的困境（如家庭偏心、职场等级），快速让观众代入主角的处境。</w:t>
      </w:r>
    </w:p>
    <w:p w14:paraId="60672DD4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设定界限：它划定了故事的规则和主角行动的初始边界，为人物的行为提供动机和阻力。</w:t>
      </w:r>
    </w:p>
    <w:p w14:paraId="00695924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提供语境：它为后续的冲突（T）和破局（G）提供了逻辑上的合理性与情感上的必要性。</w:t>
      </w:r>
    </w:p>
    <w:p w14:paraId="3582D892">
      <w:pPr>
        <w:rPr>
          <w:rFonts w:hint="default"/>
          <w:lang w:val="en-US" w:eastAsia="zh-CN"/>
        </w:rPr>
      </w:pPr>
    </w:p>
    <w:p w14:paraId="4D527B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构成维度：</w:t>
      </w:r>
    </w:p>
    <w:p w14:paraId="50B9BD26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社会关系：如嫡庶、师徒、甲乙方、婆媳。</w:t>
      </w:r>
    </w:p>
    <w:p w14:paraId="40484D3F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物理场合：如婚礼、寿宴、考场、末世安全屋。</w:t>
      </w:r>
    </w:p>
    <w:p w14:paraId="4DB8AEF1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权力结构：如家族宗法、公司层级、武道境界。</w:t>
      </w:r>
    </w:p>
    <w:p w14:paraId="0D5F421E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认知状态：如所有人都认为主角是废物。</w:t>
      </w:r>
    </w:p>
    <w:p w14:paraId="234D2CC3">
      <w:pPr>
        <w:rPr>
          <w:rFonts w:hint="default"/>
          <w:lang w:val="en-US" w:eastAsia="zh-CN"/>
        </w:rPr>
      </w:pPr>
    </w:p>
    <w:p w14:paraId="497C4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范例：在“寿宴上，大伯逼我捐肾”中，“寿宴+大伯” 就是D。它确立了一个“家族长辈在重要场合对晚辈拥有绝对话语权”的权力结构，为接下来的冲突铺设了舞台。</w:t>
      </w:r>
    </w:p>
    <w:p w14:paraId="0A5E259F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关系与场合 (Distance) 系统性扩充</w:t>
      </w:r>
    </w:p>
    <w:p w14:paraId="0E2F9E7F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权力与阶层 (Power &amp; Hierarchy)</w:t>
      </w:r>
    </w:p>
    <w:p w14:paraId="2CF5F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此类Distance源于社会或组织结构中固化的权力差，是冲突最直接的来源。</w:t>
      </w:r>
    </w:p>
    <w:p w14:paraId="2C0F6105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嫡庶尊卑：嫡女 vs 庶女、正室 vs 妾室、长子 vs 次子</w:t>
      </w:r>
    </w:p>
    <w:p w14:paraId="4E12829E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职场权级：总裁 vs 实习生、甲方总监 vs 乙方策划、首席专家 vs 新人助手</w:t>
      </w:r>
    </w:p>
    <w:p w14:paraId="6E829A54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阶级鸿沟：豪门继承人 vs 贫困生、星际贵族 vs 垃圾星平民、修真真传弟子 vs 外门杂役</w:t>
      </w:r>
    </w:p>
    <w:p w14:paraId="2404421B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知识垄断：导师 vs 学生、专利持有者 vs 仿制者、上古传承者 vs 现代学者</w:t>
      </w:r>
    </w:p>
    <w:p w14:paraId="2B1F8E40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血缘与亲缘 (Kinship &amp; Relationship)</w:t>
      </w:r>
    </w:p>
    <w:p w14:paraId="6CFFF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此类Distance源于家庭或亲密关系，矛盾混合了情感与利益，极具张力。</w:t>
      </w:r>
    </w:p>
    <w:p w14:paraId="5394642B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原生家庭：重男轻女的父母 vs 女儿、控制欲强的母亲 vs 成年子女</w:t>
      </w:r>
    </w:p>
    <w:p w14:paraId="471E3241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婚姻关系：协议结婚的夫妻、形婚夫妻、奉子成婚的夫妻</w:t>
      </w:r>
    </w:p>
    <w:p w14:paraId="19B0B819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代际冲突：守旧祖辈 vs 新潮孙辈、创业父母 vs 追求艺术的后代</w:t>
      </w:r>
    </w:p>
    <w:p w14:paraId="6BF08092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非血亲关系：继母 vs 继子女、养子 vs 亲子、女婿 vs 岳父母</w:t>
      </w:r>
    </w:p>
    <w:p w14:paraId="33C143DB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契约与规则 (Contract &amp; Rule)</w:t>
      </w:r>
    </w:p>
    <w:p w14:paraId="2B22A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此类Distance源于明确的或隐形的社会契约与规则，冲突在于对规则的利用、挑战或颠覆。</w:t>
      </w:r>
    </w:p>
    <w:p w14:paraId="023DAD56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公开协议：竞争对手、对赌双方、离婚财产分割中的夫妻</w:t>
      </w:r>
    </w:p>
    <w:p w14:paraId="3E14C93B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隐秘规则：娱乐圈潜规则下的导演与演员、宗门内的资源倾斜规则</w:t>
      </w:r>
    </w:p>
    <w:p w14:paraId="07C435E7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系统设定：无限流副本中的玩家与规则、快穿世界中的任务者与世界法则</w:t>
      </w:r>
    </w:p>
    <w:p w14:paraId="5900AA3E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职业伦理：医生与患者家属（救与不救）、律师与委托人（正义与利益）</w:t>
      </w:r>
    </w:p>
    <w:p w14:paraId="7B26D442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身份与认知 (Identity &amp; Perception)</w:t>
      </w:r>
    </w:p>
    <w:p w14:paraId="5238B3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此类Distance源于信息差与认知错位，是“扮猪吃虎”和“掉马甲”爽点的核心。</w:t>
      </w:r>
    </w:p>
    <w:p w14:paraId="50A447E2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隐藏身份：首富伪装成穷小子、帝国太子伪装成留学生、大佬开小号</w:t>
      </w:r>
    </w:p>
    <w:p w14:paraId="3240EC1D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认知错位：全校都以为我是学渣、全师门都以为我是废柴、全公司都以为我是关系户</w:t>
      </w:r>
    </w:p>
    <w:p w14:paraId="49700C15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未来视角：重生者 vs 蒙在鼓里的仇人、穿越者 vs 遵循原著的土著、预知能力者 vs 普通人</w:t>
      </w:r>
    </w:p>
    <w:p w14:paraId="1DDC8E5B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文化隔阂：修仙大佬在现代、古代贵女在校园、星际战士在地球</w:t>
      </w:r>
    </w:p>
    <w:p w14:paraId="4DF6A261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时空与环境 (Time &amp; Environment)</w:t>
      </w:r>
    </w:p>
    <w:p w14:paraId="501454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此类Distance源于人物所处的特定时间点或极端环境，本身就是一个高压锅。</w:t>
      </w:r>
    </w:p>
    <w:p w14:paraId="7F093595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重要仪式：婚礼、寿宴、继承人宣布大典、颁奖典礼、高考考场</w:t>
      </w:r>
    </w:p>
    <w:p w14:paraId="0FA67E3B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绝境险地：末日安全屋外、求生综艺直播间、被包围的战场、即将坍塌的秘境</w:t>
      </w:r>
    </w:p>
    <w:p w14:paraId="4E77539B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限定空间：电梯、密室、长途列车、海上游轮、异次元房间</w:t>
      </w:r>
    </w:p>
    <w:p w14:paraId="52CC03BF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倒计时：生命只剩72小时、项目截止前一夜、毒发前的最后期限</w:t>
      </w:r>
    </w:p>
    <w:p w14:paraId="3C51DEEB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情感与道德 (Emotion &amp; Morality)</w:t>
      </w:r>
    </w:p>
    <w:p w14:paraId="7280A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此类Distance源于复杂的情感纠葛和道德困境，冲突在于内心的挣扎与选择。</w:t>
      </w:r>
    </w:p>
    <w:p w14:paraId="118BE151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情感债务：救命恩人 vs 被救者、白月光 vs 替身、前世亏欠 vs 今生相遇</w:t>
      </w:r>
    </w:p>
    <w:p w14:paraId="2D3C56DF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道德困境：医生面对杀害亲人的罪犯患者、律师为显然有罪的亲人辩护</w:t>
      </w:r>
    </w:p>
    <w:p w14:paraId="352BAB81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信仰冲突：科学主义者 vs 神秘主义者、不同教派的信徒、保守派 vs 自由派</w:t>
      </w:r>
    </w:p>
    <w:p w14:paraId="4F69A358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立场对立：卧底警察 vs 黑帮家人、复仇者 vs 有恩于自己的仇人之女</w:t>
      </w:r>
    </w:p>
    <w:p w14:paraId="1BE245AA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使用指南：如何选择与组合Distance</w:t>
      </w:r>
    </w:p>
    <w:p w14:paraId="0D8FCD08">
      <w:pPr>
        <w:numPr>
          <w:ilvl w:val="0"/>
          <w:numId w:val="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单一Distance，极致冲突：选择一个高能量Distance，如 “嫡庶尊卑” ，足以支撑起一部完整的宅斗文。</w:t>
      </w:r>
    </w:p>
    <w:p w14:paraId="03724659">
      <w:pPr>
        <w:numPr>
          <w:ilvl w:val="0"/>
          <w:numId w:val="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双重Distance，叠加张力：组合两个Distance，制造更复杂的困境。例如：“隐藏身份（首富） + 重要仪式（婚礼上被羞辱）”。</w:t>
      </w:r>
    </w:p>
    <w:p w14:paraId="7EE41BB3">
      <w:pPr>
        <w:numPr>
          <w:ilvl w:val="0"/>
          <w:numId w:val="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Distance作为演变舞台：在时序DTG中，主角的成长就是不断从一个Distance圈子，跃迁到另一个更大的Distance圈子。例如从 “家族” 到 “京城” 再到 “全大陆”。</w:t>
      </w:r>
    </w:p>
    <w:p w14:paraId="1F39454F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 (Trigger) - 触发器 详述</w:t>
      </w:r>
    </w:p>
    <w:p w14:paraId="40A28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 (Trigger)，即触发器，是打破D</w:t>
      </w:r>
      <w:r>
        <w:rPr>
          <w:rFonts w:hint="eastAsia"/>
          <w:lang w:val="en-US" w:eastAsia="zh-CN"/>
        </w:rPr>
        <w:t>（Distance）</w:t>
      </w:r>
      <w:r>
        <w:rPr>
          <w:rFonts w:hint="default"/>
          <w:lang w:val="en-US" w:eastAsia="zh-CN"/>
        </w:rPr>
        <w:t>所建立的平衡，迫使故事进入运动状态的特定事件，是推向高潮的第一张多米诺骨牌。</w:t>
      </w:r>
    </w:p>
    <w:p w14:paraId="12BD9BA6">
      <w:pPr>
        <w:rPr>
          <w:rFonts w:hint="default"/>
          <w:lang w:val="en-US" w:eastAsia="zh-CN"/>
        </w:rPr>
      </w:pPr>
    </w:p>
    <w:p w14:paraId="164A20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本质：T是动态的、主动的侵害。它是一个具体的、激化了D中固有矛盾的动作。这个动作通常由反派执行，直接作用于主角，造成显著的伤害或损失。</w:t>
      </w:r>
    </w:p>
    <w:p w14:paraId="5B54082A">
      <w:pPr>
        <w:rPr>
          <w:rFonts w:hint="default"/>
          <w:lang w:val="en-US" w:eastAsia="zh-CN"/>
        </w:rPr>
      </w:pPr>
    </w:p>
    <w:p w14:paraId="4356C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核心作用：</w:t>
      </w:r>
    </w:p>
    <w:p w14:paraId="58851E43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引爆冲突：将D中隐含的静态矛盾，转化为必须解决的动态危机。</w:t>
      </w:r>
    </w:p>
    <w:p w14:paraId="19B71010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施加压力：给予主角无法回避的外部压力，逼迫其做出选择与改变。</w:t>
      </w:r>
    </w:p>
    <w:p w14:paraId="2207124F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激发情绪：通过一个具体的不公事件，直接点燃观众的愤怒、同情或期待等情绪。</w:t>
      </w:r>
    </w:p>
    <w:p w14:paraId="3419BC05">
      <w:pPr>
        <w:rPr>
          <w:rFonts w:hint="default"/>
          <w:lang w:val="en-US" w:eastAsia="zh-CN"/>
        </w:rPr>
      </w:pPr>
    </w:p>
    <w:p w14:paraId="57321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强度分级：</w:t>
      </w:r>
    </w:p>
    <w:p w14:paraId="3B2FF054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轻度T：言语羞辱、轻微的利益损害。</w:t>
      </w:r>
    </w:p>
    <w:p w14:paraId="2E0AF469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中度T：当众打脸、资源被夺、情感背叛。</w:t>
      </w:r>
    </w:p>
    <w:p w14:paraId="379D70BC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重度T：生命威胁、至亲陷害、人生被彻底毁掉。</w:t>
      </w:r>
    </w:p>
    <w:p w14:paraId="510830ED">
      <w:pPr>
        <w:rPr>
          <w:rFonts w:hint="default"/>
          <w:lang w:val="en-US" w:eastAsia="zh-CN"/>
        </w:rPr>
      </w:pPr>
    </w:p>
    <w:p w14:paraId="1634A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范例：在“寿宴上，大伯逼我捐肾”中，“逼我捐肾” 就是T。它将“家族权力”这个静态结构，变成了一个剥夺主角身体器官的极端行动，将矛盾瞬间推向顶点。</w:t>
      </w:r>
    </w:p>
    <w:p w14:paraId="70A85B0A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触发器 (Trigger) 系统性扩充</w:t>
      </w:r>
    </w:p>
    <w:p w14:paraId="519CCB00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权力压迫类 (Power Oppression)</w:t>
      </w:r>
    </w:p>
    <w:p w14:paraId="4CE32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此类触发器是上位者利用权力和规则进行的直接、主动的压迫。</w:t>
      </w:r>
    </w:p>
    <w:p w14:paraId="2AF63F8A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公然羞辱：当众打耳光、罚跪、逼人喝酒、撕毁作品</w:t>
      </w:r>
    </w:p>
    <w:p w14:paraId="20C5C318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资源剥夺：断掉生活费、取消参赛资格、夺走继承权、冻结银行账户</w:t>
      </w:r>
    </w:p>
    <w:p w14:paraId="2FF82AE3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武力驱逐：从家里赶出去、从公司开除、从宗门废黜修为后驱逐</w:t>
      </w:r>
    </w:p>
    <w:p w14:paraId="72C3F740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强制安排：逼你嫁/娶某人、逼你让出保送名额、逼你顶罪</w:t>
      </w:r>
    </w:p>
    <w:p w14:paraId="724B8045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情感背叛类 (Emotional Betrayal)</w:t>
      </w:r>
    </w:p>
    <w:p w14:paraId="630E4A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此类触发器源于亲密关系的破裂与背叛，伤害性极大。</w:t>
      </w:r>
    </w:p>
    <w:p w14:paraId="4BF7ADD8"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关系背叛：闺蜜与男友在一起、兄弟背后捅刀、合作伙伴卷款跑路</w:t>
      </w:r>
    </w:p>
    <w:p w14:paraId="2B9CD6D6"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情感否定：当众说“从未爱过你”、父母说“真后悔生了你”、导师说“你是我最差的学生”</w:t>
      </w:r>
    </w:p>
    <w:p w14:paraId="686AA152"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信任崩塌：发现多年恩爱是骗局、发现被当作替身、发现收养你是为了某个器官</w:t>
      </w:r>
    </w:p>
    <w:p w14:paraId="233762D5"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核心争夺：亲生父母偏爱养子/养女、丈夫把财产全部转移给小三</w:t>
      </w:r>
    </w:p>
    <w:p w14:paraId="3081E113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资源争夺类 (Resource Competition)</w:t>
      </w:r>
    </w:p>
    <w:p w14:paraId="1C0E33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此类触发器围绕生存与发展所必需的稀缺资源展开。</w:t>
      </w:r>
    </w:p>
    <w:p w14:paraId="2B58CD81"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财产争夺：抢夺家产、抢夺公司控股权、抢夺祖宅、抢夺灵石矿脉</w:t>
      </w:r>
    </w:p>
    <w:p w14:paraId="0FFA9411"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机会抢夺：抢走你的研究成果、顶替你的上大学名额、窃取你的商业创意</w:t>
      </w:r>
    </w:p>
    <w:p w14:paraId="0A0FA8AF"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生存资源：在末日里抢走你最后一块面包、在医院里抢走你亲人的救命药</w:t>
      </w:r>
    </w:p>
    <w:p w14:paraId="18265D03"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气运之争：夺走你的灵根、抢走你的未婚妻（天命之女）、窃取你的命格</w:t>
      </w:r>
    </w:p>
    <w:p w14:paraId="582DD53C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道德困境类 (Moral Dilemma)</w:t>
      </w:r>
    </w:p>
    <w:p w14:paraId="6C010C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此类触发器将主角置于两难的选择中，无论怎么选都要付出巨大代价。</w:t>
      </w:r>
    </w:p>
    <w:p w14:paraId="5EB22C1B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生死抉择：保大人还是保小孩、救一个人还是救一群人、杀一人救百人</w:t>
      </w:r>
    </w:p>
    <w:p w14:paraId="0F6D1152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忠义两难：在家族利益和公平正义之间选择、在爱情和责任之间选择</w:t>
      </w:r>
    </w:p>
    <w:p w14:paraId="7E5B8818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污名陷害：被诬陷成抄袭者、被诬陷成叛徒、被诬陷成性骚扰者</w:t>
      </w:r>
    </w:p>
    <w:p w14:paraId="7C0E5937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情感绑架：“他毕竟是你爹”、“公司培养了你”、“我都是为你好”</w:t>
      </w:r>
    </w:p>
    <w:p w14:paraId="37A7E822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认知颠覆类 (Cognitive Subversion)</w:t>
      </w:r>
    </w:p>
    <w:p w14:paraId="05285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此类触发器通过揭示一个惊天秘密或真相，彻底颠覆主角的世界观。</w:t>
      </w:r>
    </w:p>
    <w:p w14:paraId="3F0194FD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身份揭穿：当众揭穿你隐藏的首富身份、假千金身份、重生者身份</w:t>
      </w:r>
    </w:p>
    <w:p w14:paraId="1CD388B0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真相揭露：告诉你孩子不是你的、告诉你当年的恩人其实是仇人、告诉你世界是虚拟的</w:t>
      </w:r>
    </w:p>
    <w:p w14:paraId="3BE6B2A4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信仰摧毁：发现敬仰的师尊是灭门仇人、发现崇拜的偶像人品卑劣、发现坚守的信念是谎言</w:t>
      </w:r>
    </w:p>
    <w:p w14:paraId="1B0F6054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认知碾压：用你完全不懂的知识或领域公开羞辱你，证明你是个“废物”</w:t>
      </w:r>
    </w:p>
    <w:p w14:paraId="002073C8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命运捉弄类 (Twists of Fate)</w:t>
      </w:r>
    </w:p>
    <w:p w14:paraId="4728A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此类触发器是外界环境或偶然因素带来的重大变故，具有强烈的“天意弄人”感。</w:t>
      </w:r>
    </w:p>
    <w:p w14:paraId="11B81490">
      <w:pPr>
        <w:numPr>
          <w:ilvl w:val="0"/>
          <w:numId w:val="1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突发灾难：公司破产、家庭突逢巨变、确诊绝症、灵根被废</w:t>
      </w:r>
    </w:p>
    <w:p w14:paraId="3EEF1A51">
      <w:pPr>
        <w:numPr>
          <w:ilvl w:val="0"/>
          <w:numId w:val="1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规则改变：高考改革、比赛规则临时变更、宗门大比禁止使用法器</w:t>
      </w:r>
    </w:p>
    <w:p w14:paraId="7B1970CC">
      <w:pPr>
        <w:numPr>
          <w:ilvl w:val="0"/>
          <w:numId w:val="1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关键错失：因堵车错过重要面试、因一步之差错过秘境开启、因误会与真爱擦肩</w:t>
      </w:r>
    </w:p>
    <w:p w14:paraId="764E1E53">
      <w:pPr>
        <w:numPr>
          <w:ilvl w:val="0"/>
          <w:numId w:val="1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意外牵连：被高空抛物砸中、被卷进大佬的战斗余波、被迫进入无限流游戏</w:t>
      </w:r>
    </w:p>
    <w:p w14:paraId="45291BDC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极限挑战类 (Ultimate Challenge)</w:t>
      </w:r>
    </w:p>
    <w:p w14:paraId="0CDCCF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此类触发器是一个几乎不可能完成的任务或挑战，直接将主角逼入绝境。</w:t>
      </w:r>
    </w:p>
    <w:p w14:paraId="15A5AACB">
      <w:pPr>
        <w:numPr>
          <w:ilvl w:val="0"/>
          <w:numId w:val="1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生死状：签下擂台生死状、进入十死无生的秘境、接受SSS级任务</w:t>
      </w:r>
    </w:p>
    <w:p w14:paraId="694BA103">
      <w:pPr>
        <w:numPr>
          <w:ilvl w:val="0"/>
          <w:numId w:val="1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对赌协议：签下“半年内业绩翻十倍否则净身出户”的协议</w:t>
      </w:r>
    </w:p>
    <w:p w14:paraId="61649ADD">
      <w:pPr>
        <w:numPr>
          <w:ilvl w:val="0"/>
          <w:numId w:val="1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公开承诺：当众发誓“不成金丹永不回宗”、直播立flag“必考年级第一”</w:t>
      </w:r>
    </w:p>
    <w:p w14:paraId="63A32AC6">
      <w:pPr>
        <w:numPr>
          <w:ilvl w:val="0"/>
          <w:numId w:val="1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终极考验：作为医生，主刀自己的亲人；作为律师，为死对头辩护</w:t>
      </w:r>
    </w:p>
    <w:p w14:paraId="2BBADA41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使用指南：如何设计触发器</w:t>
      </w:r>
    </w:p>
    <w:p w14:paraId="5B2B75C7">
      <w:pPr>
        <w:numPr>
          <w:ilvl w:val="0"/>
          <w:numId w:val="1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强度匹配：触发器的强度需要与Distance（关系与场合） 的严肃性相匹配。在“寿宴”上，“逼你捐肾”是顶级Trigger；而在“公司例会”上，“让你背黑锅”就是一个强度适中的Trigger。</w:t>
      </w:r>
    </w:p>
    <w:p w14:paraId="79CCC142">
      <w:pPr>
        <w:numPr>
          <w:ilvl w:val="0"/>
          <w:numId w:val="1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情感连接：最高效的Trigger往往与主角最在乎的人、事、物直接相关。伤害一个陌生人，远不如被至亲之人背叛来得深刻。</w:t>
      </w:r>
    </w:p>
    <w:p w14:paraId="00AE37E9">
      <w:pPr>
        <w:numPr>
          <w:ilvl w:val="0"/>
          <w:numId w:val="1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即时性与悬念：一个完美的Trigger应该立即将主角置于险境，并且能自然引出后续的悬念。例如，“被当众退婚”是一个Trigger，而悬念就是“主角会如何报复？”</w:t>
      </w:r>
    </w:p>
    <w:p w14:paraId="074DFC43">
      <w:pPr>
        <w:numPr>
          <w:ilvl w:val="0"/>
          <w:numId w:val="1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组合使用：可以组合多个Trigger，实现“祸不单行”的效果，将压抑感推到极致。例如，被家族剥夺继承权（权力压迫） 的同一天，发现未婚妻和自己的兄弟在一起（情感背叛）。</w:t>
      </w:r>
    </w:p>
    <w:p w14:paraId="6B991FE9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 (Goldfinger) - 金手指 详述</w:t>
      </w:r>
    </w:p>
    <w:p w14:paraId="75255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G(Goldfinger)，即金手指，是主角用以打破由D和T构成的绝境，实现逆袭与成长的非常规凭仗，是爽感的直接来源。</w:t>
      </w:r>
    </w:p>
    <w:p w14:paraId="5863D5DD">
      <w:pPr>
        <w:rPr>
          <w:rFonts w:hint="default"/>
          <w:lang w:val="en-US" w:eastAsia="zh-CN"/>
        </w:rPr>
      </w:pPr>
    </w:p>
    <w:p w14:paraId="5E73E1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本质：G是颠覆性的、超规则的力量。它是对故事世界固有规则（D）的豁免或重写，是主角拥有的、他人所没有的“特权”。</w:t>
      </w:r>
    </w:p>
    <w:p w14:paraId="355F98E5">
      <w:pPr>
        <w:rPr>
          <w:rFonts w:hint="default"/>
          <w:lang w:val="en-US" w:eastAsia="zh-CN"/>
        </w:rPr>
      </w:pPr>
    </w:p>
    <w:p w14:paraId="41E73C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核心作用：</w:t>
      </w:r>
    </w:p>
    <w:p w14:paraId="21BB3B96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提供破局手段：给予主角解决T带来的危机的能力。</w:t>
      </w:r>
    </w:p>
    <w:p w14:paraId="07D5129A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制造爽感核心：通过“降维打击”的方式，实现以弱胜强、以下克上，满足观众的补偿心理和优越感。</w:t>
      </w:r>
    </w:p>
    <w:p w14:paraId="549BE0B1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驱动情节发展：G的运用和进化本身，就是剧情推进的主要动力。</w:t>
      </w:r>
    </w:p>
    <w:p w14:paraId="6A6D2FC0">
      <w:pPr>
        <w:rPr>
          <w:rFonts w:hint="default"/>
          <w:lang w:val="en-US" w:eastAsia="zh-CN"/>
        </w:rPr>
      </w:pPr>
    </w:p>
    <w:p w14:paraId="0618D85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设计原则（“三点一线”原则）</w:t>
      </w:r>
      <w:r>
        <w:rPr>
          <w:rFonts w:hint="eastAsia"/>
          <w:lang w:val="en-US" w:eastAsia="zh-CN"/>
        </w:rPr>
        <w:t>：</w:t>
      </w:r>
    </w:p>
    <w:p w14:paraId="474A5D74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G必须精准针对由D和T定义的核心矛盾。例如，用“财富”解决“因贫穷被鄙视”，用“武力”解决“因弱小被欺凌”。</w:t>
      </w:r>
    </w:p>
    <w:p w14:paraId="4178FD28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G的力度必须与T的恶劣程度能量匹配。</w:t>
      </w:r>
    </w:p>
    <w:p w14:paraId="445D13B2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高级的G不仅能解决当前问题，更能颠覆或重构初始的D（权力结构）。</w:t>
      </w:r>
    </w:p>
    <w:p w14:paraId="754D9E53">
      <w:pPr>
        <w:rPr>
          <w:rFonts w:hint="default"/>
          <w:lang w:val="en-US" w:eastAsia="zh-CN"/>
        </w:rPr>
      </w:pPr>
    </w:p>
    <w:p w14:paraId="62ED16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范例：在“寿宴上，大伯逼我捐肾，我反手买下他求生的医院”中，“反手买下他求生的医院” 就是G。它用极致的“资本力量”，暴力地粉碎了“家族权力”（D）和“身体剥夺”（T），实现了完美的针对性打脸和秩序颠覆。</w:t>
      </w:r>
    </w:p>
    <w:p w14:paraId="71A38C13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金手指 (Goldfinger) 系统性扩充</w:t>
      </w:r>
    </w:p>
    <w:p w14:paraId="6EAF4807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系统外挂类 (System Plug-ins)</w:t>
      </w:r>
    </w:p>
    <w:p w14:paraId="793CE6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此类金手指以明确的“系统”形式存在，提供清晰的任务和奖励机制，是当下最主流的类型。</w:t>
      </w:r>
    </w:p>
    <w:p w14:paraId="5F0929DF">
      <w:pPr>
        <w:numPr>
          <w:ilvl w:val="0"/>
          <w:numId w:val="1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财富系统：神豪系统、消费返还系统、亏损返还系统</w:t>
      </w:r>
    </w:p>
    <w:p w14:paraId="2D391C6E">
      <w:pPr>
        <w:numPr>
          <w:ilvl w:val="0"/>
          <w:numId w:val="1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能力赋予系统：技能抽取系统、万界技能学习系统、每日签到系统</w:t>
      </w:r>
    </w:p>
    <w:p w14:paraId="150FCBCC">
      <w:pPr>
        <w:numPr>
          <w:ilvl w:val="0"/>
          <w:numId w:val="1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成长辅助系统：任务积分商城、熟练度面板、属性加点面板</w:t>
      </w:r>
    </w:p>
    <w:p w14:paraId="01779E41">
      <w:pPr>
        <w:numPr>
          <w:ilvl w:val="0"/>
          <w:numId w:val="1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特殊规则系统：伤害转移系统、吹牛成真系统、言出法随系统</w:t>
      </w:r>
    </w:p>
    <w:p w14:paraId="71E3BCF5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天赋血脉类 (Talent &amp; Bloodline)</w:t>
      </w:r>
    </w:p>
    <w:p w14:paraId="451134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此类金手指源于主角自身隐藏或觉醒的非凡天赋或血脉，强调“我即外挂”。</w:t>
      </w:r>
    </w:p>
    <w:p w14:paraId="4D387CBC">
      <w:pPr>
        <w:numPr>
          <w:ilvl w:val="0"/>
          <w:numId w:val="1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先天血脉：神魔血脉、上古圣体、龙族血脉、混沌道体</w:t>
      </w:r>
    </w:p>
    <w:p w14:paraId="7E3C4305">
      <w:pPr>
        <w:numPr>
          <w:ilvl w:val="0"/>
          <w:numId w:val="1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后天觉醒：重生记忆、前世宿慧、突然觉醒的S级异能</w:t>
      </w:r>
    </w:p>
    <w:p w14:paraId="4D975CA7">
      <w:pPr>
        <w:numPr>
          <w:ilvl w:val="0"/>
          <w:numId w:val="1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天赋神通：过目不忘、超凡悟性、天生剑骨、真实之眼</w:t>
      </w:r>
    </w:p>
    <w:p w14:paraId="5CE4E689">
      <w:pPr>
        <w:numPr>
          <w:ilvl w:val="0"/>
          <w:numId w:val="1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体质特权：百毒不侵、万法不沾、天生神力、灵气亲和体</w:t>
      </w:r>
    </w:p>
    <w:p w14:paraId="62F0B611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知识信息类 (Knowledge &amp; Information)</w:t>
      </w:r>
    </w:p>
    <w:p w14:paraId="5F777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此类金手指不直接提供力量，而是提供信息差优势，属于“智力型”外挂。</w:t>
      </w:r>
    </w:p>
    <w:p w14:paraId="2AA30540"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未来视：预知未来、重生知晓剧情、阅读原著小说</w:t>
      </w:r>
    </w:p>
    <w:p w14:paraId="3446C4D3"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洞察术：读心术、洞察万物弱点、查看他人属性面板</w:t>
      </w:r>
    </w:p>
    <w:p w14:paraId="69D1184D"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知识库：拥有现代知识、拥有另一个文明的全部科技树、掌握失传技艺</w:t>
      </w:r>
    </w:p>
    <w:p w14:paraId="7DD0C581"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信息扭曲：存在感屏蔽、认知扭曲、强制说服</w:t>
      </w:r>
    </w:p>
    <w:p w14:paraId="16ABCC70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资源创造类 (Resource Creation)</w:t>
      </w:r>
    </w:p>
    <w:p w14:paraId="52168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此类金手指能够无中生有地创造或合成资源，是“种田流”和“暴兵流”的核心。</w:t>
      </w:r>
    </w:p>
    <w:p w14:paraId="6267FFBC">
      <w:pPr>
        <w:numPr>
          <w:ilvl w:val="0"/>
          <w:numId w:val="2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物质合成：合成万物、点石成金、物质转化</w:t>
      </w:r>
    </w:p>
    <w:p w14:paraId="54792722">
      <w:pPr>
        <w:numPr>
          <w:ilvl w:val="0"/>
          <w:numId w:val="2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生命创造：召唤英灵、创造兵种、合成基因药剂</w:t>
      </w:r>
    </w:p>
    <w:p w14:paraId="75F680A9">
      <w:pPr>
        <w:numPr>
          <w:ilvl w:val="0"/>
          <w:numId w:val="2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空间生产：体内小世界、灵泉空间、时间加速的种植空间</w:t>
      </w:r>
    </w:p>
    <w:p w14:paraId="1C35B1BF">
      <w:pPr>
        <w:numPr>
          <w:ilvl w:val="0"/>
          <w:numId w:val="2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规则造物：编写功法秘籍、设计图纸具现化、概念创造</w:t>
      </w:r>
    </w:p>
    <w:p w14:paraId="09D2E7AE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身份地位类 (Identity &amp; Status)</w:t>
      </w:r>
    </w:p>
    <w:p w14:paraId="0B4AA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此类金手指源于一个隐藏的或新获得的崇高身份，带来的是整个势力的支持。</w:t>
      </w:r>
    </w:p>
    <w:p w14:paraId="0EF07B97">
      <w:pPr>
        <w:numPr>
          <w:ilvl w:val="0"/>
          <w:numId w:val="2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隐藏身份：其实是豪门继承人、仙界大帝转世、国家安全部门负责人</w:t>
      </w:r>
    </w:p>
    <w:p w14:paraId="582AC817">
      <w:pPr>
        <w:numPr>
          <w:ilvl w:val="0"/>
          <w:numId w:val="2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继承关系：突然继承万亿遗产、成为破落宗门的唯一传人</w:t>
      </w:r>
    </w:p>
    <w:p w14:paraId="4BBC51E6">
      <w:pPr>
        <w:numPr>
          <w:ilvl w:val="0"/>
          <w:numId w:val="2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社会关系：强者朋友圈、万界大佬聊天群、有一个好爹/好妈/好师父</w:t>
      </w:r>
    </w:p>
    <w:p w14:paraId="50737266">
      <w:pPr>
        <w:numPr>
          <w:ilvl w:val="0"/>
          <w:numId w:val="2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组织势力：麾下拥有秘密组织、暗中掌控全球经济、是某地下王者</w:t>
      </w:r>
    </w:p>
    <w:p w14:paraId="1186326A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规则操作类 (Rule Manipulation)</w:t>
      </w:r>
    </w:p>
    <w:p w14:paraId="17F49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此类金手指最为强大，能够直接修改、利用或创造局部或整体规则。</w:t>
      </w:r>
    </w:p>
    <w:p w14:paraId="5D4871AA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规则利用：在都市背景下使用修仙能力、用魔法咒语驱动科技武器</w:t>
      </w:r>
    </w:p>
    <w:p w14:paraId="5A4CB3EC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规则修改：修改系统后台数据、在领域内制定新规则、言灵</w:t>
      </w:r>
    </w:p>
    <w:p w14:paraId="10FB7921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概念操控：修改概率、定义胜利与失败、操控时间与空间</w:t>
      </w:r>
    </w:p>
    <w:p w14:paraId="1C131C56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模因污染：一个念头让全世界认为自己是神、编写自我传播的因果律</w:t>
      </w:r>
    </w:p>
    <w:p w14:paraId="29CF6127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状态转换类 (State Shift)</w:t>
      </w:r>
    </w:p>
    <w:p w14:paraId="30270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此类金手指通过切换自身或他人的状态来解决问题，颇具新意。</w:t>
      </w:r>
    </w:p>
    <w:p w14:paraId="58885F79">
      <w:pPr>
        <w:numPr>
          <w:ilvl w:val="0"/>
          <w:numId w:val="2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扮演法：扮演强者即成强者、扮演神医即拥有医术、代入角色即获得能力</w:t>
      </w:r>
    </w:p>
    <w:p w14:paraId="01D5991C">
      <w:pPr>
        <w:numPr>
          <w:ilvl w:val="0"/>
          <w:numId w:val="2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情绪转化：愤怒值越高战力越强、收集恐惧变强、挨打就能变强</w:t>
      </w:r>
    </w:p>
    <w:p w14:paraId="7B718D62">
      <w:pPr>
        <w:numPr>
          <w:ilvl w:val="0"/>
          <w:numId w:val="2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形态切换：在虚实之间转换、在男女形态间切换、在人类与本体间切换</w:t>
      </w:r>
    </w:p>
    <w:p w14:paraId="2D91D396">
      <w:pPr>
        <w:numPr>
          <w:ilvl w:val="0"/>
          <w:numId w:val="2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伤害转化：将受到的伤害转化为能量、将疾病转化为修为、将攻击转化为治疗</w:t>
      </w:r>
    </w:p>
    <w:p w14:paraId="0ECC4B76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使用指南：如何匹配与设计金手指</w:t>
      </w:r>
    </w:p>
    <w:p w14:paraId="513F85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针对性破局：金手指最好能精准克制触发器（T）。</w:t>
      </w:r>
    </w:p>
    <w:p w14:paraId="1A25D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例如：被逼捐肾（T）→ 反手买下医院（G，资源创造）；被全网网暴（T）→ 能查看并曝光所有人秘密（G，知识信息）。</w:t>
      </w:r>
    </w:p>
    <w:p w14:paraId="31826712">
      <w:pPr>
        <w:rPr>
          <w:rFonts w:hint="default"/>
          <w:lang w:val="en-US" w:eastAsia="zh-CN"/>
        </w:rPr>
      </w:pPr>
    </w:p>
    <w:p w14:paraId="5BDC0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成长性设计：在时序模型中，金手指应有清晰的进化路径。</w:t>
      </w:r>
    </w:p>
    <w:p w14:paraId="109A27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例如：财富系统 → 技能系统 → 法则系统。</w:t>
      </w:r>
    </w:p>
    <w:p w14:paraId="3D72069E">
      <w:pPr>
        <w:rPr>
          <w:rFonts w:hint="default"/>
          <w:lang w:val="en-US" w:eastAsia="zh-CN"/>
        </w:rPr>
      </w:pPr>
    </w:p>
    <w:p w14:paraId="3D9A2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代价与限制：最高级的金手指往往伴生代价或限制，这本身就能制造新的剧情张力。</w:t>
      </w:r>
    </w:p>
    <w:p w14:paraId="646199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例如：使用能力需要消耗寿命、每周只能使用一次、能力越强背负的因果越大。</w:t>
      </w:r>
    </w:p>
    <w:p w14:paraId="236F9C4B">
      <w:pPr>
        <w:rPr>
          <w:rFonts w:hint="default"/>
          <w:lang w:val="en-US" w:eastAsia="zh-CN"/>
        </w:rPr>
      </w:pPr>
    </w:p>
    <w:p w14:paraId="092DF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创新性组合：尝试将不同类别的金手指进行组合，会产生意想不到的化学反应。</w:t>
      </w:r>
    </w:p>
    <w:p w14:paraId="1012B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例如：【状态转换（挨打变强）】+【资源创造（合成反伤甲）】 = 一个求着别人来打自己的绝世强者。</w:t>
      </w:r>
    </w:p>
    <w:p w14:paraId="3ACED6E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三点一线原则 详述</w:t>
      </w:r>
    </w:p>
    <w:p w14:paraId="4A6D67D5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DTG“三点一线”理论的核心法则</w:t>
      </w:r>
    </w:p>
    <w:p w14:paraId="2E4A230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核心定义： “三点一线”指在一個成功的叙事组合中，Distance（困境） 和 Trigger（冲突） 必须共同精准定义一个核心矛盾，而 Goldfinger（破局） 必须是对这个核心矛盾最直接、最彻底、最富戏剧性的解决方案。</w:t>
      </w:r>
    </w:p>
    <w:p w14:paraId="0EED17B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3E67F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以下是为该理论建立的四大设计法则：</w:t>
      </w:r>
    </w:p>
    <w:p w14:paraId="1671DE24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法则一：矛盾同源法则</w:t>
      </w:r>
    </w:p>
    <w:p w14:paraId="6608D12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D和T必须源于同一个权力结构或情感核心，共同激化同一种情绪。</w:t>
      </w:r>
    </w:p>
    <w:p w14:paraId="468333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D2052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正面案例：《寿宴上，大伯逼我捐肾》</w:t>
      </w:r>
    </w:p>
    <w:p w14:paraId="0062EC5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D（寿宴+大伯） 和 T（逼捐肾） 都源于 “家族长辈对晚辈身体与人生的绝对控制权”这一核心矛盾，共同激化“被至亲剥削的愤怒与绝望”。</w:t>
      </w:r>
    </w:p>
    <w:p w14:paraId="5DBCEE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BD9B7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反面案例：《公司里，女友跟我分手》</w:t>
      </w:r>
    </w:p>
    <w:p w14:paraId="067806F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D（公司） 与 T（分手） 关联度弱，场景（D）并未强化触发（T）的矛盾根源。如改为《婚礼上，女友为富二代逃婚》，则D和T都源于“婚恋关系中的背叛与阶层羞辱”，矛盾同源，力度更强。</w:t>
      </w:r>
    </w:p>
    <w:p w14:paraId="613372F3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法则二：对症下药法则</w:t>
      </w:r>
    </w:p>
    <w:p w14:paraId="03632C6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G必须直接针对由D和T定义的核心矛盾的本质进行破解。</w:t>
      </w:r>
    </w:p>
    <w:p w14:paraId="40A0A09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B84CB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案例分析：《生日逼我捐肾，怒怼毒亲成首富》</w:t>
      </w:r>
    </w:p>
    <w:p w14:paraId="0BC0A6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核心矛盾：家族基于财富和地位的压迫，以及对个体尊严与生命权的无视。</w:t>
      </w:r>
    </w:p>
    <w:p w14:paraId="4623824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77DBD8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G（成为首富）的针对性：</w:t>
      </w:r>
    </w:p>
    <w:p w14:paraId="4CBD89B7">
      <w:pPr>
        <w:numPr>
          <w:ilvl w:val="0"/>
          <w:numId w:val="2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财富碾压：直接剥夺了压迫者（亲戚）最大的依仗和优越感。</w:t>
      </w:r>
    </w:p>
    <w:p w14:paraId="7A5D2391">
      <w:pPr>
        <w:numPr>
          <w:ilvl w:val="0"/>
          <w:numId w:val="2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地位反转：从被支配者变为支配者，彻底粉碎旧有的权力结构（D）。</w:t>
      </w:r>
    </w:p>
    <w:p w14:paraId="3DC49D6E">
      <w:pPr>
        <w:numPr>
          <w:ilvl w:val="0"/>
          <w:numId w:val="2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尊严补偿：用极高的社会地位治愈因T（逼捐肾）带来的极度羞辱。</w:t>
      </w:r>
    </w:p>
    <w:p w14:paraId="58081EC7">
      <w:pPr>
        <w:numPr>
          <w:ilvl w:val="0"/>
          <w:numId w:val="2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根本解决：金钱能提供最好的医疗，从根本上消除了“需要捐肾”的假想前提。</w:t>
      </w:r>
    </w:p>
    <w:p w14:paraId="39BBBC2F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法则三：能量守恒法则</w:t>
      </w:r>
    </w:p>
    <w:p w14:paraId="78B4519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D的压抑程度 + T的恶劣程度，必须与G的破局力度和爽感强度相匹配。</w:t>
      </w:r>
    </w:p>
    <w:p w14:paraId="0F692CED">
      <w:pPr>
        <w:numPr>
          <w:ilvl w:val="0"/>
          <w:numId w:val="2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能量不足：用“奖励一台手机”的G，去解决“被逼捐肾”的T，会带来巨大的失望感。</w:t>
      </w:r>
    </w:p>
    <w:p w14:paraId="078EAB7A">
      <w:pPr>
        <w:numPr>
          <w:ilvl w:val="0"/>
          <w:numId w:val="2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能量过载：用“成为宇宙主宰”的G，去解决“被同事抢功”的T，则显得滑稽和浪费。</w:t>
      </w:r>
    </w:p>
    <w:p w14:paraId="3AFE627E">
      <w:pPr>
        <w:numPr>
          <w:ilvl w:val="0"/>
          <w:numId w:val="2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完美匹配：“被逼捐肾”需要“成为首富/收购医院”这个量级的G，才能实现情绪能量的完美释放，达成极致的爽感。</w:t>
      </w:r>
    </w:p>
    <w:p w14:paraId="619A12CE">
      <w:pPr>
        <w:pStyle w:val="5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法则四：主题升华法则</w:t>
      </w:r>
    </w:p>
    <w:p w14:paraId="282F70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最高级的“三点一线”，能让一次简单的破局行动，升华为对D所代表的旧有秩序或错误规则的颠覆。</w:t>
      </w:r>
    </w:p>
    <w:p w14:paraId="09480C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案例诠释：《寿宴逼我捐肾</w:t>
      </w:r>
      <w:r>
        <w:rPr>
          <w:rFonts w:hint="eastAsia"/>
          <w:lang w:val="en-US" w:eastAsia="zh-CN"/>
        </w:rPr>
        <w:t>？怒喷毒亲成首富！</w:t>
      </w:r>
      <w:r>
        <w:rPr>
          <w:rFonts w:hint="default"/>
          <w:lang w:val="en-US" w:eastAsia="zh-CN"/>
        </w:rPr>
        <w:t>》</w:t>
      </w:r>
    </w:p>
    <w:p w14:paraId="3B668B91">
      <w:pPr>
        <w:numPr>
          <w:ilvl w:val="0"/>
          <w:numId w:val="2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浅层解读：打脸亲戚，获得财富。</w:t>
      </w:r>
    </w:p>
    <w:p w14:paraId="2E712B5D">
      <w:pPr>
        <w:numPr>
          <w:ilvl w:val="0"/>
          <w:numId w:val="2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深层升华：主角用“</w:t>
      </w:r>
      <w:r>
        <w:rPr>
          <w:rFonts w:hint="eastAsia"/>
          <w:lang w:val="en-US" w:eastAsia="zh-CN"/>
        </w:rPr>
        <w:t>系统与</w:t>
      </w:r>
      <w:r>
        <w:rPr>
          <w:rFonts w:hint="default"/>
          <w:lang w:val="en-US" w:eastAsia="zh-CN"/>
        </w:rPr>
        <w:t>资本的力量（G）”无情地粉碎了“家族长幼秩序（D）”和“道德绑架（T）”这套运行多年的规则。他不再是在旧规则下寻求认可，而是成为了新规则的制定者。这满足了观众“重构秩序”的深层欲望。</w:t>
      </w:r>
    </w:p>
    <w:p w14:paraId="00B11B03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“三点一线”的校准流程（用于Streamlit应用的逻辑内核）</w:t>
      </w:r>
    </w:p>
    <w:p w14:paraId="05C7A8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在您的应用中，可以内置一个校准流程，引导用户进行自我检查：</w:t>
      </w:r>
    </w:p>
    <w:p w14:paraId="727E4CB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C4872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第一步：定义核心矛盾</w:t>
      </w:r>
    </w:p>
    <w:p w14:paraId="408954EC">
      <w:pPr>
        <w:numPr>
          <w:ilvl w:val="0"/>
          <w:numId w:val="2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提问：我的D和T共同揭示了哪一个最根本的不公？是财富剥夺？尊严践踏？还是情感背叛？</w:t>
      </w:r>
    </w:p>
    <w:p w14:paraId="23BB42F7">
      <w:pPr>
        <w:numPr>
          <w:ilvl w:val="0"/>
          <w:numId w:val="2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输出：一句话总结核心矛盾，例如：“家族通过剥夺身体健康来进行财富与尊严的双重压迫。”</w:t>
      </w:r>
    </w:p>
    <w:p w14:paraId="3D3B555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73BD07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第二步：校验G的针对性</w:t>
      </w:r>
    </w:p>
    <w:p w14:paraId="02E4AB62">
      <w:pPr>
        <w:numPr>
          <w:ilvl w:val="0"/>
          <w:numId w:val="2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提问：我的G是否能直接、暴力、优雅地解决这个核心矛盾？</w:t>
      </w:r>
    </w:p>
    <w:p w14:paraId="19F0DB49">
      <w:pPr>
        <w:numPr>
          <w:ilvl w:val="0"/>
          <w:numId w:val="2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校验清单：</w:t>
      </w:r>
    </w:p>
    <w:p w14:paraId="0E5CCA3D">
      <w:pPr>
        <w:numPr>
          <w:ilvl w:val="1"/>
          <w:numId w:val="2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能否逆转D中的权力关系？</w:t>
      </w:r>
    </w:p>
    <w:p w14:paraId="32D77AC3">
      <w:pPr>
        <w:numPr>
          <w:ilvl w:val="1"/>
          <w:numId w:val="2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能否补偿T带来的具体伤害？</w:t>
      </w:r>
    </w:p>
    <w:p w14:paraId="14890A39">
      <w:pPr>
        <w:numPr>
          <w:ilvl w:val="1"/>
          <w:numId w:val="2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能否根治导致T发生的根本原因（如主角的懦弱）？</w:t>
      </w:r>
    </w:p>
    <w:p w14:paraId="6C74F1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41D66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第三步：评估能量量级</w:t>
      </w:r>
    </w:p>
    <w:p w14:paraId="509B3771">
      <w:pPr>
        <w:numPr>
          <w:ilvl w:val="0"/>
          <w:numId w:val="2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提问：我的G带来的情绪满足，是否配得上D和T制造的痛苦？</w:t>
      </w:r>
    </w:p>
    <w:p w14:paraId="53ED3B5E">
      <w:pPr>
        <w:numPr>
          <w:ilvl w:val="0"/>
          <w:numId w:val="2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方法：将D、T、G的能量从1到10打分，确保 G的能量 ≥ (D的能量 + T的能量)。</w:t>
      </w:r>
    </w:p>
    <w:p w14:paraId="5C8E18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7F3BE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总结：</w:t>
      </w:r>
    </w:p>
    <w:p w14:paraId="0372B72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三点一线”理论，为DTG模型注入了灵魂。它要求创作者不再是元素的堆砌者，而是矛盾的诊断师和精准的“情绪外科医生”。通过这套法则，我们可以确保每一个生成的创意，都是一个内部逻辑高度自洽、情绪通路完全畅通的“完美叙事晶体”。</w:t>
      </w:r>
    </w:p>
    <w:p w14:paraId="33B59A05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Streamlit应用：短剧创世引擎 - 完整最终版流程</w:t>
      </w:r>
    </w:p>
    <w:p w14:paraId="54DEF893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第一阶段：瞬时创世 (Instant Creation)</w:t>
      </w:r>
    </w:p>
    <w:p w14:paraId="2B638F3D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步骤0：定义故事世界 (新增步骤)</w:t>
      </w:r>
    </w:p>
    <w:p w14:paraId="6DC9D3BA">
      <w:pPr>
        <w:numPr>
          <w:ilvl w:val="0"/>
          <w:numId w:val="2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功能：确立故事的宏观背景与基调。</w:t>
      </w:r>
    </w:p>
    <w:p w14:paraId="79465E61">
      <w:pPr>
        <w:numPr>
          <w:ilvl w:val="0"/>
          <w:numId w:val="2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过程：</w:t>
      </w:r>
    </w:p>
    <w:p w14:paraId="511C8E48">
      <w:pPr>
        <w:numPr>
          <w:ilvl w:val="1"/>
          <w:numId w:val="28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选择世界标签：用户从预置库中选择或多个世界观标签，如：现代都市、古代权谋、末日废土、星际科幻、校园、职场、仙侠。</w:t>
      </w:r>
    </w:p>
    <w:p w14:paraId="38C9E7EE">
      <w:pPr>
        <w:numPr>
          <w:ilvl w:val="1"/>
          <w:numId w:val="28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撰写世界描述：提供一个文本框，让用户用1-2句话简要描述世界的核心规则或特色。例如：“一个异能者与普通人共存的现代都市，异能者需注册在案。”</w:t>
      </w:r>
    </w:p>
    <w:p w14:paraId="7E5706C6">
      <w:pPr>
        <w:numPr>
          <w:ilvl w:val="0"/>
          <w:numId w:val="2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输出：一个已定义的基础世界观，此选择将影响后续DTG元素库的推荐权重。</w:t>
      </w:r>
    </w:p>
    <w:p w14:paraId="5EBE76AE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步骤1：生成标题矩阵</w:t>
      </w:r>
    </w:p>
    <w:p w14:paraId="4A07FB50">
      <w:pPr>
        <w:numPr>
          <w:ilvl w:val="0"/>
          <w:numId w:val="2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功能：用户从（经步骤0筛选后的）D (关系与场合)、T (触发器)、G (金手指) 库中分别点选或多个标签。</w:t>
      </w:r>
    </w:p>
    <w:p w14:paraId="72AF72D9">
      <w:pPr>
        <w:numPr>
          <w:ilvl w:val="0"/>
          <w:numId w:val="2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过程：系统根据 “三点一线”理论 进行智能推荐与兼容性校验，生成一个标题矩阵（如3x3九宫格）。</w:t>
      </w:r>
    </w:p>
    <w:p w14:paraId="46A8E334">
      <w:pPr>
        <w:numPr>
          <w:ilvl w:val="0"/>
          <w:numId w:val="2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输出：用户从矩阵中精选一个最有力的标题，进入下一环节。</w:t>
      </w:r>
    </w:p>
    <w:p w14:paraId="01605BF8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步骤2：扩写故事简介</w:t>
      </w:r>
    </w:p>
    <w:p w14:paraId="52FBE5EB">
      <w:pPr>
        <w:numPr>
          <w:ilvl w:val="0"/>
          <w:numId w:val="2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功能：基于选定的标题，自动扩写一段150字内的“标准简介”。</w:t>
      </w:r>
    </w:p>
    <w:p w14:paraId="626A7DEE">
      <w:pPr>
        <w:numPr>
          <w:ilvl w:val="0"/>
          <w:numId w:val="2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内置模板：在【D-世界】中，【人物】因【T-困境】而陷入绝境。面对【D-关系】的压迫，他/她凭借【G-金手指】，毅然【行动】，最终【结果/悬念】。</w:t>
      </w:r>
    </w:p>
    <w:p w14:paraId="28C12704">
      <w:pPr>
        <w:numPr>
          <w:ilvl w:val="0"/>
          <w:numId w:val="2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输出：一份包含完整DTG缩影、可直接用于提案的故事简介。</w:t>
      </w:r>
    </w:p>
    <w:p w14:paraId="5FC4DB7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步骤3：构建角色矩阵</w:t>
      </w:r>
    </w:p>
    <w:p w14:paraId="7CA04F2D">
      <w:pPr>
        <w:numPr>
          <w:ilvl w:val="0"/>
          <w:numId w:val="2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功能：根据已确定的DTG，生成故事所需的核心角色阵容。</w:t>
      </w:r>
    </w:p>
    <w:p w14:paraId="0C8E1A2A">
      <w:pPr>
        <w:numPr>
          <w:ilvl w:val="0"/>
          <w:numId w:val="2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角色分类：</w:t>
      </w:r>
    </w:p>
    <w:p w14:paraId="50E94050">
      <w:pPr>
        <w:numPr>
          <w:ilvl w:val="1"/>
          <w:numId w:val="2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友方：导师、忠诚伙伴、治愈系角色、专业助攻。</w:t>
      </w:r>
    </w:p>
    <w:p w14:paraId="42C551E6">
      <w:pPr>
        <w:numPr>
          <w:ilvl w:val="1"/>
          <w:numId w:val="2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中立：摇摆人、信息提供者、规则制定者、旁观群众。</w:t>
      </w:r>
    </w:p>
    <w:p w14:paraId="3FAE93CE">
      <w:pPr>
        <w:numPr>
          <w:ilvl w:val="1"/>
          <w:numId w:val="2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对立：主敌（核心反派）、副敌（打手、帮凶）、小丑（喜剧型反派）、背叛者。</w:t>
      </w:r>
    </w:p>
    <w:p w14:paraId="55972247">
      <w:pPr>
        <w:numPr>
          <w:ilvl w:val="0"/>
          <w:numId w:val="2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可编辑字段：</w:t>
      </w:r>
    </w:p>
    <w:p w14:paraId="524AA78C">
      <w:pPr>
        <w:numPr>
          <w:ilvl w:val="1"/>
          <w:numId w:val="2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基础信息：姓名、与主角的关系。</w:t>
      </w:r>
    </w:p>
    <w:p w14:paraId="294F0940">
      <w:pPr>
        <w:numPr>
          <w:ilvl w:val="1"/>
          <w:numId w:val="2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角色标签：如严父.贪婪.伪善.扶弟魔（定义性格与立场）。</w:t>
      </w:r>
    </w:p>
    <w:p w14:paraId="66B3E6EF">
      <w:pPr>
        <w:numPr>
          <w:ilvl w:val="1"/>
          <w:numId w:val="2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功能标签：如导师.背叛者.助攻NPC.打脸目标（定义叙事功能）。</w:t>
      </w:r>
    </w:p>
    <w:p w14:paraId="5C785948">
      <w:pPr>
        <w:numPr>
          <w:ilvl w:val="0"/>
          <w:numId w:val="2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输出：一个可编辑、可导出的核心角色表，为后续剧情提供人物蓝图。</w:t>
      </w:r>
    </w:p>
    <w:p w14:paraId="2EB56C9C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步骤3.5：设定剧情方向 (新增可选步骤)</w:t>
      </w:r>
    </w:p>
    <w:p w14:paraId="540EC90E">
      <w:pPr>
        <w:numPr>
          <w:ilvl w:val="0"/>
          <w:numId w:val="3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功能：为用户提供高影响力的剧情风格选项，以微调后续内容生成。</w:t>
      </w:r>
    </w:p>
    <w:p w14:paraId="33F75970">
      <w:pPr>
        <w:numPr>
          <w:ilvl w:val="0"/>
          <w:numId w:val="3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过程：用户可从多个“剧情方向提示词” 中选择或组合，例如：</w:t>
      </w:r>
    </w:p>
    <w:p w14:paraId="5216C707">
      <w:pPr>
        <w:numPr>
          <w:ilvl w:val="1"/>
          <w:numId w:val="3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主基调：爽文、虐恋、暗黑、治愈、沙雕、悬疑</w:t>
      </w:r>
    </w:p>
    <w:p w14:paraId="4388E634">
      <w:pPr>
        <w:numPr>
          <w:ilvl w:val="1"/>
          <w:numId w:val="3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核心关系：追妻火葬场、兄弟反目、闺蜜撕逼、职场博弈</w:t>
      </w:r>
    </w:p>
    <w:p w14:paraId="013E253A">
      <w:pPr>
        <w:numPr>
          <w:ilvl w:val="1"/>
          <w:numId w:val="3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叙事风格：快节奏、细节控、群像剧、大女主</w:t>
      </w:r>
    </w:p>
    <w:p w14:paraId="438A062C">
      <w:pPr>
        <w:numPr>
          <w:ilvl w:val="0"/>
          <w:numId w:val="3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输出：此选择将作为关键参数，强烈影响后续“时序演化”阶段的情节生成倾向。</w:t>
      </w:r>
    </w:p>
    <w:p w14:paraId="7BCD7439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第二阶段：时序演化 (Sequential Evolution)</w:t>
      </w:r>
    </w:p>
    <w:p w14:paraId="04822295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步骤4：规划十集一卡</w:t>
      </w:r>
    </w:p>
    <w:p w14:paraId="1F00C077">
      <w:pPr>
        <w:numPr>
          <w:ilvl w:val="0"/>
          <w:numId w:val="3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功能：将总集数按“十集一卡”进行宏观规划。</w:t>
      </w:r>
    </w:p>
    <w:p w14:paraId="4ED097E4">
      <w:pPr>
        <w:numPr>
          <w:ilvl w:val="0"/>
          <w:numId w:val="3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过程：</w:t>
      </w:r>
    </w:p>
    <w:p w14:paraId="233F9E60">
      <w:pPr>
        <w:numPr>
          <w:ilvl w:val="1"/>
          <w:numId w:val="3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第一卡 (1-10集)：确立初始的D、T、G，并关联角色矩阵中的对应角色，完成第一个大高潮。</w:t>
      </w:r>
    </w:p>
    <w:p w14:paraId="590D98DD">
      <w:pPr>
        <w:numPr>
          <w:ilvl w:val="1"/>
          <w:numId w:val="3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后续每一卡：系统提示用户对D、T、G进行至少一项升级，并允许从角色矩阵中引入或升级对应角色。</w:t>
      </w:r>
    </w:p>
    <w:p w14:paraId="208B98E3">
      <w:pPr>
        <w:numPr>
          <w:ilvl w:val="2"/>
          <w:numId w:val="3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示例：D升级：家族 -&gt; 全市，可引入角色矩阵中“本市商会会长”作为新对手。</w:t>
      </w:r>
    </w:p>
    <w:p w14:paraId="00840296">
      <w:pPr>
        <w:numPr>
          <w:ilvl w:val="2"/>
          <w:numId w:val="3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示例：T升级：羞辱 -&gt; 商业陷害，可指定角色矩阵中的“副敌”来执行此行动。</w:t>
      </w:r>
    </w:p>
    <w:p w14:paraId="4705C8DC">
      <w:pPr>
        <w:numPr>
          <w:ilvl w:val="0"/>
          <w:numId w:val="3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输出：一个结构清晰、角色与剧情同步成长的宏观集纲。</w:t>
      </w:r>
    </w:p>
    <w:p w14:paraId="62B96B30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步骤5：设计单集剧情</w:t>
      </w:r>
    </w:p>
    <w:p w14:paraId="52491CE0">
      <w:pPr>
        <w:numPr>
          <w:ilvl w:val="0"/>
          <w:numId w:val="3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功能：为每一集填充具体剧情，严格遵循微缩三幕式结构。</w:t>
      </w:r>
    </w:p>
    <w:p w14:paraId="14FA520B">
      <w:pPr>
        <w:numPr>
          <w:ilvl w:val="0"/>
          <w:numId w:val="3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内置逻辑：</w:t>
      </w:r>
    </w:p>
    <w:p w14:paraId="40471FD6">
      <w:pPr>
        <w:numPr>
          <w:ilvl w:val="1"/>
          <w:numId w:val="3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第一幕 (铺垫 - 1分钟) ：D的呈现，引入本集小T（由特定角色发起）。</w:t>
      </w:r>
    </w:p>
    <w:p w14:paraId="69E444B8">
      <w:pPr>
        <w:numPr>
          <w:ilvl w:val="1"/>
          <w:numId w:val="3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第二幕 (对抗 - 1.5分钟) ：冲突升级，主角运用G的一部分进行应对（可得到特定友方角色帮助）。</w:t>
      </w:r>
    </w:p>
    <w:p w14:paraId="0FBACCEA">
      <w:pPr>
        <w:numPr>
          <w:ilvl w:val="1"/>
          <w:numId w:val="3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第三幕 (解决/悬念 - 1分钟) ：小爽点爆发（解决本集T），同时抛出一个新悬念（由中立或对立角色埋下）。</w:t>
      </w:r>
    </w:p>
    <w:p w14:paraId="710FD42C">
      <w:pPr>
        <w:numPr>
          <w:ilvl w:val="0"/>
          <w:numId w:val="3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输出：确保每一集都是一个钩子不断的完整“情绪呼吸”。</w:t>
      </w:r>
    </w:p>
    <w:p w14:paraId="2864C01A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步骤6：卡集质量检查</w:t>
      </w:r>
    </w:p>
    <w:p w14:paraId="6131A546">
      <w:pPr>
        <w:numPr>
          <w:ilvl w:val="0"/>
          <w:numId w:val="3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功能：在完成“十集一卡”的详细设计后，运行自动化质检。</w:t>
      </w:r>
    </w:p>
    <w:p w14:paraId="20464B68">
      <w:pPr>
        <w:numPr>
          <w:ilvl w:val="0"/>
          <w:numId w:val="3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检查项：</w:t>
      </w:r>
    </w:p>
    <w:p w14:paraId="067F45E7">
      <w:pPr>
        <w:numPr>
          <w:ilvl w:val="1"/>
          <w:numId w:val="3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DTG完整性：每集是否有明确的D、T、G？</w:t>
      </w:r>
    </w:p>
    <w:p w14:paraId="088B9325">
      <w:pPr>
        <w:numPr>
          <w:ilvl w:val="1"/>
          <w:numId w:val="3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角色利用率：角色矩阵中的核心人物是否在本卡剧情中得到有效利用？</w:t>
      </w:r>
    </w:p>
    <w:p w14:paraId="0F40D4E9">
      <w:pPr>
        <w:numPr>
          <w:ilvl w:val="1"/>
          <w:numId w:val="3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节奏有效性：是否遵循“三集一小爽，十集一大爽”？</w:t>
      </w:r>
    </w:p>
    <w:p w14:paraId="6494E2A6">
      <w:pPr>
        <w:numPr>
          <w:ilvl w:val="1"/>
          <w:numId w:val="3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进化逻辑：本卡的D、T、G相比上一卡，是否有清晰升级？</w:t>
      </w:r>
    </w:p>
    <w:p w14:paraId="4196F3B6">
      <w:pPr>
        <w:numPr>
          <w:ilvl w:val="0"/>
          <w:numId w:val="3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输出：一份带有优化建议的“健康报告”，确保剧本质量。</w:t>
      </w:r>
    </w:p>
    <w:p w14:paraId="245B030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2112A7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这个最终版本构建了一个从 “世界观” 到 “角色”，再到 “情节” 的完整创作闭环，每一步都深度整合了您的DTG理论，确保了故事内核的高度统一与强劲的市场潜力。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C402A9"/>
    <w:multiLevelType w:val="singleLevel"/>
    <w:tmpl w:val="A2C402A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8A5A409"/>
    <w:multiLevelType w:val="singleLevel"/>
    <w:tmpl w:val="B8A5A40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B7DFAEA"/>
    <w:multiLevelType w:val="singleLevel"/>
    <w:tmpl w:val="BB7DFA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3AF1CDB"/>
    <w:multiLevelType w:val="singleLevel"/>
    <w:tmpl w:val="C3AF1C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CB83E45A"/>
    <w:multiLevelType w:val="singleLevel"/>
    <w:tmpl w:val="CB83E45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D212F5E9"/>
    <w:multiLevelType w:val="singleLevel"/>
    <w:tmpl w:val="D212F5E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D27CCABD"/>
    <w:multiLevelType w:val="singleLevel"/>
    <w:tmpl w:val="D27CCA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D590B802"/>
    <w:multiLevelType w:val="multilevel"/>
    <w:tmpl w:val="D590B80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D97DDE7E"/>
    <w:multiLevelType w:val="singleLevel"/>
    <w:tmpl w:val="D97DDE7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E51E79D0"/>
    <w:multiLevelType w:val="singleLevel"/>
    <w:tmpl w:val="E51E79D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019A9790"/>
    <w:multiLevelType w:val="singleLevel"/>
    <w:tmpl w:val="019A979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02A0CBA6"/>
    <w:multiLevelType w:val="singleLevel"/>
    <w:tmpl w:val="02A0CB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03115785"/>
    <w:multiLevelType w:val="singleLevel"/>
    <w:tmpl w:val="031157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05500E48"/>
    <w:multiLevelType w:val="singleLevel"/>
    <w:tmpl w:val="05500E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086907EF"/>
    <w:multiLevelType w:val="singleLevel"/>
    <w:tmpl w:val="086907E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0B06FF75"/>
    <w:multiLevelType w:val="multilevel"/>
    <w:tmpl w:val="0B06FF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6">
    <w:nsid w:val="0E0E816C"/>
    <w:multiLevelType w:val="multilevel"/>
    <w:tmpl w:val="0E0E816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7">
    <w:nsid w:val="2F690C2A"/>
    <w:multiLevelType w:val="singleLevel"/>
    <w:tmpl w:val="2F690C2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2FEC7963"/>
    <w:multiLevelType w:val="singleLevel"/>
    <w:tmpl w:val="2FEC796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34368E87"/>
    <w:multiLevelType w:val="singleLevel"/>
    <w:tmpl w:val="34368E8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397A6080"/>
    <w:multiLevelType w:val="multilevel"/>
    <w:tmpl w:val="397A60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1">
    <w:nsid w:val="42BA5CBC"/>
    <w:multiLevelType w:val="multilevel"/>
    <w:tmpl w:val="42BA5CB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22">
    <w:nsid w:val="4B943CB2"/>
    <w:multiLevelType w:val="singleLevel"/>
    <w:tmpl w:val="4B943CB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4C9398DE"/>
    <w:multiLevelType w:val="singleLevel"/>
    <w:tmpl w:val="4C9398D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51E4C0AB"/>
    <w:multiLevelType w:val="multilevel"/>
    <w:tmpl w:val="51E4C0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5">
    <w:nsid w:val="56B05BDA"/>
    <w:multiLevelType w:val="singleLevel"/>
    <w:tmpl w:val="56B05BD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58C5B52B"/>
    <w:multiLevelType w:val="multilevel"/>
    <w:tmpl w:val="58C5B52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7">
    <w:nsid w:val="5DEF4874"/>
    <w:multiLevelType w:val="singleLevel"/>
    <w:tmpl w:val="5DEF487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8">
    <w:nsid w:val="6DEBD730"/>
    <w:multiLevelType w:val="singleLevel"/>
    <w:tmpl w:val="6DEBD73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6E0DE25D"/>
    <w:multiLevelType w:val="singleLevel"/>
    <w:tmpl w:val="6E0DE25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0">
    <w:nsid w:val="70881BB6"/>
    <w:multiLevelType w:val="multilevel"/>
    <w:tmpl w:val="70881BB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1">
    <w:nsid w:val="7D8C445F"/>
    <w:multiLevelType w:val="singleLevel"/>
    <w:tmpl w:val="7D8C445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2">
    <w:nsid w:val="7FDEB9A6"/>
    <w:multiLevelType w:val="singleLevel"/>
    <w:tmpl w:val="7FDEB9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1"/>
  </w:num>
  <w:num w:numId="2">
    <w:abstractNumId w:val="12"/>
  </w:num>
  <w:num w:numId="3">
    <w:abstractNumId w:val="2"/>
  </w:num>
  <w:num w:numId="4">
    <w:abstractNumId w:val="3"/>
  </w:num>
  <w:num w:numId="5">
    <w:abstractNumId w:val="25"/>
  </w:num>
  <w:num w:numId="6">
    <w:abstractNumId w:val="6"/>
  </w:num>
  <w:num w:numId="7">
    <w:abstractNumId w:val="5"/>
  </w:num>
  <w:num w:numId="8">
    <w:abstractNumId w:val="11"/>
  </w:num>
  <w:num w:numId="9">
    <w:abstractNumId w:val="13"/>
  </w:num>
  <w:num w:numId="10">
    <w:abstractNumId w:val="23"/>
  </w:num>
  <w:num w:numId="11">
    <w:abstractNumId w:val="14"/>
  </w:num>
  <w:num w:numId="12">
    <w:abstractNumId w:val="8"/>
  </w:num>
  <w:num w:numId="13">
    <w:abstractNumId w:val="17"/>
  </w:num>
  <w:num w:numId="14">
    <w:abstractNumId w:val="32"/>
  </w:num>
  <w:num w:numId="15">
    <w:abstractNumId w:val="27"/>
  </w:num>
  <w:num w:numId="16">
    <w:abstractNumId w:val="4"/>
  </w:num>
  <w:num w:numId="17">
    <w:abstractNumId w:val="18"/>
  </w:num>
  <w:num w:numId="18">
    <w:abstractNumId w:val="28"/>
  </w:num>
  <w:num w:numId="19">
    <w:abstractNumId w:val="1"/>
  </w:num>
  <w:num w:numId="20">
    <w:abstractNumId w:val="19"/>
  </w:num>
  <w:num w:numId="21">
    <w:abstractNumId w:val="0"/>
  </w:num>
  <w:num w:numId="22">
    <w:abstractNumId w:val="22"/>
  </w:num>
  <w:num w:numId="23">
    <w:abstractNumId w:val="29"/>
  </w:num>
  <w:num w:numId="24">
    <w:abstractNumId w:val="10"/>
  </w:num>
  <w:num w:numId="25">
    <w:abstractNumId w:val="9"/>
  </w:num>
  <w:num w:numId="26">
    <w:abstractNumId w:val="31"/>
  </w:num>
  <w:num w:numId="27">
    <w:abstractNumId w:val="7"/>
  </w:num>
  <w:num w:numId="28">
    <w:abstractNumId w:val="20"/>
  </w:num>
  <w:num w:numId="29">
    <w:abstractNumId w:val="30"/>
  </w:num>
  <w:num w:numId="30">
    <w:abstractNumId w:val="24"/>
  </w:num>
  <w:num w:numId="31">
    <w:abstractNumId w:val="15"/>
  </w:num>
  <w:num w:numId="32">
    <w:abstractNumId w:val="16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5A44FC"/>
    <w:rsid w:val="07644792"/>
    <w:rsid w:val="09284798"/>
    <w:rsid w:val="0A0F59EF"/>
    <w:rsid w:val="0C6773F7"/>
    <w:rsid w:val="0E4D5CB6"/>
    <w:rsid w:val="0E947D89"/>
    <w:rsid w:val="0F2B6FD9"/>
    <w:rsid w:val="108159E5"/>
    <w:rsid w:val="109D1177"/>
    <w:rsid w:val="11660E72"/>
    <w:rsid w:val="16BA5EB3"/>
    <w:rsid w:val="183C240D"/>
    <w:rsid w:val="1AA24D9F"/>
    <w:rsid w:val="28DA2E89"/>
    <w:rsid w:val="2A4254F9"/>
    <w:rsid w:val="2B870602"/>
    <w:rsid w:val="2C956D4E"/>
    <w:rsid w:val="2D1F32F4"/>
    <w:rsid w:val="323B4D81"/>
    <w:rsid w:val="34B70380"/>
    <w:rsid w:val="357B3611"/>
    <w:rsid w:val="39357970"/>
    <w:rsid w:val="39EF12FD"/>
    <w:rsid w:val="3AE174A3"/>
    <w:rsid w:val="3C1E19C2"/>
    <w:rsid w:val="3DA260D2"/>
    <w:rsid w:val="43446334"/>
    <w:rsid w:val="44006D4C"/>
    <w:rsid w:val="44A84E71"/>
    <w:rsid w:val="477DCE1E"/>
    <w:rsid w:val="4C357340"/>
    <w:rsid w:val="4DFF0847"/>
    <w:rsid w:val="573E1E21"/>
    <w:rsid w:val="594E1F35"/>
    <w:rsid w:val="5B180231"/>
    <w:rsid w:val="5B487E91"/>
    <w:rsid w:val="5CF9550F"/>
    <w:rsid w:val="5DCA0682"/>
    <w:rsid w:val="5EFEBDE8"/>
    <w:rsid w:val="604D2EC1"/>
    <w:rsid w:val="62A164D1"/>
    <w:rsid w:val="65EE6AA0"/>
    <w:rsid w:val="666A2DFF"/>
    <w:rsid w:val="68CA2609"/>
    <w:rsid w:val="68CC1AED"/>
    <w:rsid w:val="69BB0F42"/>
    <w:rsid w:val="6A637494"/>
    <w:rsid w:val="6BCF62E6"/>
    <w:rsid w:val="6BF52E7E"/>
    <w:rsid w:val="6CD3A16D"/>
    <w:rsid w:val="6D535020"/>
    <w:rsid w:val="6E5F49A6"/>
    <w:rsid w:val="6ED42CC8"/>
    <w:rsid w:val="6F1E7F02"/>
    <w:rsid w:val="6FFF37D2"/>
    <w:rsid w:val="70DE2EF1"/>
    <w:rsid w:val="729E01D1"/>
    <w:rsid w:val="750E7112"/>
    <w:rsid w:val="7BEE3634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8405</Words>
  <Characters>9130</Characters>
  <Lines>0</Lines>
  <Paragraphs>0</Paragraphs>
  <TotalTime>28</TotalTime>
  <ScaleCrop>false</ScaleCrop>
  <LinksUpToDate>false</LinksUpToDate>
  <CharactersWithSpaces>9349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rarel</dc:creator>
  <cp:lastModifiedBy>RaZNero</cp:lastModifiedBy>
  <dcterms:modified xsi:type="dcterms:W3CDTF">2025-11-17T04:45:13Z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eyJoZGlkIjoiNWU4ZThlMzlkOWZlODE2OWFiMDkzOTE3ZmQ4MzYzNDgiLCJ1c2VySWQiOiIxMTcwMTQ0ODI4In0=</vt:lpwstr>
  </property>
  <property fmtid="{D5CDD505-2E9C-101B-9397-08002B2CF9AE}" pid="6" name="ICV">
    <vt:lpwstr>D939F466B68D4145B73C8CFC5491AE85_13</vt:lpwstr>
  </property>
</Properties>
</file>